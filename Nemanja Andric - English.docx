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7C3FC1" w14:paraId="44F68DF3" w14:textId="77777777" w:rsidTr="0623F841">
        <w:trPr>
          <w:trHeight w:val="4410"/>
        </w:trPr>
        <w:tc>
          <w:tcPr>
            <w:tcW w:w="3600" w:type="dxa"/>
            <w:vAlign w:val="bottom"/>
          </w:tcPr>
          <w:p w14:paraId="47C88C55" w14:textId="3A7635D6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7AA5F60" wp14:editId="03384C35">
                      <wp:extent cx="2122805" cy="2026922"/>
                      <wp:effectExtent l="0" t="9207" r="20637" b="20638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122805" cy="2026922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17347" t="473" r="-17347" b="-5202"/>
                                </a:stretch>
                              </a:blipFill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30608E9" id="Oval 2" o:spid="_x0000_s1026" alt="Title: Professional Headshot of Man" style="width:167.15pt;height:159.6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" strokecolor="#94b6d2 [3204]" strokeweight="1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  <w:r w:rsidRPr="0623F841">
              <w:rPr>
                <w:rStyle w:val="FootnoteReference"/>
              </w:rPr>
              <w:footnoteReference w:id="1"/>
            </w:r>
          </w:p>
        </w:tc>
        <w:tc>
          <w:tcPr>
            <w:tcW w:w="720" w:type="dxa"/>
          </w:tcPr>
          <w:p w14:paraId="73BC62D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1D2869EF" w14:textId="58F8B478" w:rsidR="001B2ABD" w:rsidRDefault="00230AF7" w:rsidP="001B2ABD">
            <w:pPr>
              <w:pStyle w:val="Title"/>
            </w:pPr>
            <w:r>
              <w:t>Nemanja Andri</w:t>
            </w:r>
            <w:r w:rsidR="004A2ABE">
              <w:t>c</w:t>
            </w:r>
          </w:p>
          <w:p w14:paraId="3274C6AC" w14:textId="77777777" w:rsidR="001B2ABD" w:rsidRDefault="00230AF7" w:rsidP="001B2ABD">
            <w:pPr>
              <w:pStyle w:val="Subtitle"/>
            </w:pPr>
            <w:r w:rsidRPr="00D45C4B">
              <w:rPr>
                <w:spacing w:val="1"/>
                <w:w w:val="68"/>
              </w:rPr>
              <w:t>Full Stack Develope</w:t>
            </w:r>
            <w:r w:rsidRPr="00D45C4B">
              <w:rPr>
                <w:spacing w:val="10"/>
                <w:w w:val="68"/>
              </w:rPr>
              <w:t>r</w:t>
            </w:r>
          </w:p>
        </w:tc>
      </w:tr>
      <w:tr w:rsidR="001B2ABD" w14:paraId="14B60387" w14:textId="77777777" w:rsidTr="0623F841">
        <w:tc>
          <w:tcPr>
            <w:tcW w:w="3600" w:type="dxa"/>
          </w:tcPr>
          <w:sdt>
            <w:sdtPr>
              <w:id w:val="-1711873194"/>
              <w:placeholder>
                <w:docPart w:val="BB4929D154C24016A8D825FBD14AF768"/>
              </w:placeholder>
              <w:temporary/>
              <w:showingPlcHdr/>
              <w15:appearance w15:val="hidden"/>
            </w:sdtPr>
            <w:sdtEndPr/>
            <w:sdtContent>
              <w:p w14:paraId="41B07879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3B9DB09D" w14:textId="1F2C363D" w:rsidR="00036450" w:rsidRDefault="3122D920" w:rsidP="009260CD">
            <w:r>
              <w:t>Passionate Linux user with over 10 years of experience (Fedora is the best!).</w:t>
            </w:r>
          </w:p>
          <w:p w14:paraId="79289E02" w14:textId="2F16E096" w:rsidR="00496CD0" w:rsidRDefault="00D6665A" w:rsidP="009260CD">
            <w:r>
              <w:t>Six years of experience in server administration.</w:t>
            </w:r>
            <w:r w:rsidR="00C77AC5">
              <w:t xml:space="preserve"> </w:t>
            </w:r>
          </w:p>
          <w:p w14:paraId="0FABE7DB" w14:textId="5E0B8BA6" w:rsidR="00861CC0" w:rsidRDefault="3122D920" w:rsidP="009260CD">
            <w:r>
              <w:t>Intense and dedicated software developer, database engineer and administrator with 6 years of experience. Favorites: Angular, PostgreSQL and Python!</w:t>
            </w:r>
          </w:p>
          <w:p w14:paraId="470AC340" w14:textId="20583FA9" w:rsidR="00CD311B" w:rsidRDefault="3122D920" w:rsidP="3122D920">
            <w:r>
              <w:t>Six years of experience in computer servicing.</w:t>
            </w:r>
          </w:p>
          <w:p w14:paraId="2B8D5D77" w14:textId="77777777" w:rsidR="00036450" w:rsidRDefault="00036450" w:rsidP="00036450"/>
          <w:sdt>
            <w:sdtPr>
              <w:id w:val="-1954003311"/>
              <w:placeholder>
                <w:docPart w:val="C15D8E75D15541F197B8C08A950EEDDF"/>
              </w:placeholder>
              <w:temporary/>
              <w:showingPlcHdr/>
              <w15:appearance w15:val="hidden"/>
            </w:sdtPr>
            <w:sdtEndPr/>
            <w:sdtContent>
              <w:p w14:paraId="69475D51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CECE9ECD4FF84CEB8F5B23FB79E5BECF"/>
              </w:placeholder>
              <w:temporary/>
              <w:showingPlcHdr/>
              <w15:appearance w15:val="hidden"/>
            </w:sdtPr>
            <w:sdtEndPr/>
            <w:sdtContent>
              <w:p w14:paraId="71D3EA61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9D3720A" w14:textId="227D389E" w:rsidR="004D3011" w:rsidRDefault="00884279" w:rsidP="004D3011">
            <w:r>
              <w:t>+381 69 20 72 242</w:t>
            </w:r>
          </w:p>
          <w:p w14:paraId="6FCACB90" w14:textId="77777777" w:rsidR="004D3011" w:rsidRPr="004D3011" w:rsidRDefault="004D3011" w:rsidP="004D3011"/>
          <w:sdt>
            <w:sdtPr>
              <w:id w:val="67859272"/>
              <w:placeholder>
                <w:docPart w:val="6794D17A137B4706B92DC23CD9E75E32"/>
              </w:placeholder>
              <w:temporary/>
              <w:showingPlcHdr/>
              <w15:appearance w15:val="hidden"/>
            </w:sdtPr>
            <w:sdtEndPr/>
            <w:sdtContent>
              <w:p w14:paraId="51F03CA9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08540839" w14:textId="3A83390A" w:rsidR="004D3011" w:rsidRDefault="00896892" w:rsidP="004D3011">
            <w:r w:rsidRPr="00896892">
              <w:t>https://nemanja94.github.io/mojcv/</w:t>
            </w:r>
          </w:p>
          <w:p w14:paraId="1ACC2A9B" w14:textId="77777777" w:rsidR="004D3011" w:rsidRDefault="004D3011" w:rsidP="004D3011"/>
          <w:sdt>
            <w:sdtPr>
              <w:id w:val="-240260293"/>
              <w:placeholder>
                <w:docPart w:val="CB5CF355C73C45BABEF769217FE84545"/>
              </w:placeholder>
              <w:temporary/>
              <w:showingPlcHdr/>
              <w15:appearance w15:val="hidden"/>
            </w:sdtPr>
            <w:sdtEndPr/>
            <w:sdtContent>
              <w:p w14:paraId="258B431E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6A9AA253" w14:textId="40A8FD34" w:rsidR="00036450" w:rsidRPr="00E4381A" w:rsidRDefault="000F3A0A" w:rsidP="004D3011">
            <w:pPr>
              <w:rPr>
                <w:rStyle w:val="Hyperlink"/>
              </w:rPr>
            </w:pPr>
            <w:r>
              <w:t>nemanja.andric.199</w:t>
            </w:r>
            <w:r w:rsidR="0057759B">
              <w:t>4</w:t>
            </w:r>
            <w:r>
              <w:t>@outlook.com</w:t>
            </w:r>
          </w:p>
          <w:sdt>
            <w:sdtPr>
              <w:id w:val="-1444214663"/>
              <w:placeholder>
                <w:docPart w:val="D5BF4DF8785045E1ACB70AB190F9375E"/>
              </w:placeholder>
              <w:temporary/>
              <w:showingPlcHdr/>
              <w15:appearance w15:val="hidden"/>
            </w:sdtPr>
            <w:sdtEndPr/>
            <w:sdtContent>
              <w:p w14:paraId="49522E7B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70CE06D6" w14:textId="1665AD16" w:rsidR="004D3011" w:rsidRDefault="000F3A0A" w:rsidP="004D3011">
            <w:r>
              <w:t>Playing with different Linux distros</w:t>
            </w:r>
          </w:p>
          <w:p w14:paraId="24457757" w14:textId="55E0F2D0" w:rsidR="004D3011" w:rsidRDefault="3122D920" w:rsidP="004D3011">
            <w:r>
              <w:t>Trying out new technologies</w:t>
            </w:r>
          </w:p>
          <w:p w14:paraId="41A8250B" w14:textId="77777777" w:rsidR="0055031B" w:rsidRDefault="0055031B" w:rsidP="004D3011">
            <w:r>
              <w:t>Photography</w:t>
            </w:r>
          </w:p>
          <w:p w14:paraId="77978A98" w14:textId="66244C1A" w:rsidR="00A06FE0" w:rsidRPr="004D3011" w:rsidRDefault="00A06FE0" w:rsidP="004D3011">
            <w:r>
              <w:t>Design</w:t>
            </w:r>
          </w:p>
        </w:tc>
        <w:tc>
          <w:tcPr>
            <w:tcW w:w="720" w:type="dxa"/>
          </w:tcPr>
          <w:p w14:paraId="0BACCFF3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B8FFBEA5CE9463F8806245D2BAE979A"/>
              </w:placeholder>
              <w:temporary/>
              <w:showingPlcHdr/>
              <w15:appearance w15:val="hidden"/>
            </w:sdtPr>
            <w:sdtEndPr/>
            <w:sdtContent>
              <w:p w14:paraId="7FB251F3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76FECBB7" w14:textId="77777777" w:rsidR="00036450" w:rsidRPr="00036450" w:rsidRDefault="00230AF7" w:rsidP="00B359E4">
            <w:pPr>
              <w:pStyle w:val="Heading4"/>
            </w:pPr>
            <w:r>
              <w:t>University Metropolitan - Belgrade</w:t>
            </w:r>
          </w:p>
          <w:p w14:paraId="27DA0FD0" w14:textId="06D48D5C" w:rsidR="00036450" w:rsidRPr="00B359E4" w:rsidRDefault="3122D920" w:rsidP="00B359E4">
            <w:pPr>
              <w:pStyle w:val="Date"/>
            </w:pPr>
            <w:r>
              <w:t>2013 - Present</w:t>
            </w:r>
          </w:p>
          <w:p w14:paraId="739D5A6D" w14:textId="77777777" w:rsidR="004D3011" w:rsidRDefault="00230AF7" w:rsidP="00036450">
            <w:r>
              <w:t>Information Technologies</w:t>
            </w:r>
          </w:p>
          <w:p w14:paraId="76A30CD1" w14:textId="77777777" w:rsidR="00036450" w:rsidRDefault="00036450" w:rsidP="00036450"/>
          <w:p w14:paraId="682FACA1" w14:textId="77777777" w:rsidR="00036450" w:rsidRPr="00B359E4" w:rsidRDefault="00230AF7" w:rsidP="00B359E4">
            <w:pPr>
              <w:pStyle w:val="Heading4"/>
            </w:pPr>
            <w:r>
              <w:t>Technical School “</w:t>
            </w:r>
            <w:proofErr w:type="spellStart"/>
            <w:r>
              <w:t>Kolubara</w:t>
            </w:r>
            <w:proofErr w:type="spellEnd"/>
            <w:r>
              <w:t>”</w:t>
            </w:r>
          </w:p>
          <w:p w14:paraId="07FE7C53" w14:textId="77777777" w:rsidR="00036450" w:rsidRPr="00B359E4" w:rsidRDefault="00230AF7" w:rsidP="00B359E4">
            <w:pPr>
              <w:pStyle w:val="Date"/>
            </w:pPr>
            <w:r>
              <w:t>2008</w:t>
            </w:r>
            <w:r w:rsidR="00036450" w:rsidRPr="00B359E4">
              <w:t xml:space="preserve"> - </w:t>
            </w:r>
            <w:r>
              <w:t>2013</w:t>
            </w:r>
          </w:p>
          <w:p w14:paraId="48F43BD7" w14:textId="7898BCC6" w:rsidR="00036450" w:rsidRDefault="00230AF7" w:rsidP="00036450">
            <w:r>
              <w:t xml:space="preserve">Mechanical </w:t>
            </w:r>
            <w:r w:rsidR="00781075">
              <w:t>Technician</w:t>
            </w:r>
            <w:r>
              <w:t xml:space="preserve"> for Reparation</w:t>
            </w:r>
          </w:p>
          <w:sdt>
            <w:sdtPr>
              <w:id w:val="1001553383"/>
              <w:placeholder>
                <w:docPart w:val="CBD0616F9D514A7099C476BBF813C1B1"/>
              </w:placeholder>
              <w:temporary/>
              <w:showingPlcHdr/>
              <w15:appearance w15:val="hidden"/>
            </w:sdtPr>
            <w:sdtEndPr/>
            <w:sdtContent>
              <w:p w14:paraId="5CA89014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9AC3B76" w14:textId="77777777" w:rsidR="00036450" w:rsidRDefault="00230AF7" w:rsidP="00B359E4">
            <w:pPr>
              <w:pStyle w:val="Heading4"/>
              <w:rPr>
                <w:bCs/>
              </w:rPr>
            </w:pPr>
            <w:r>
              <w:t>University Metropolitan - Junior System Administrator</w:t>
            </w:r>
          </w:p>
          <w:p w14:paraId="6F7202CB" w14:textId="7050F832" w:rsidR="00036450" w:rsidRPr="00036450" w:rsidRDefault="00230AF7" w:rsidP="00B359E4">
            <w:pPr>
              <w:pStyle w:val="Date"/>
            </w:pPr>
            <w:r>
              <w:t>2017</w:t>
            </w:r>
            <w:r w:rsidR="001A5B08">
              <w:t xml:space="preserve"> - </w:t>
            </w:r>
            <w:r>
              <w:t>2018</w:t>
            </w:r>
          </w:p>
          <w:p w14:paraId="03E2194A" w14:textId="3DE876E3" w:rsidR="00036450" w:rsidRDefault="00AF1DB6" w:rsidP="00036450">
            <w:r>
              <w:t xml:space="preserve">Server </w:t>
            </w:r>
            <w:proofErr w:type="gramStart"/>
            <w:r w:rsidR="00680D1E">
              <w:t>maintenance</w:t>
            </w:r>
            <w:r w:rsidR="0010448E">
              <w:t>(</w:t>
            </w:r>
            <w:proofErr w:type="gramEnd"/>
            <w:r w:rsidR="0010448E">
              <w:t>hardware and software</w:t>
            </w:r>
            <w:r w:rsidR="00466810">
              <w:t>),</w:t>
            </w:r>
            <w:r w:rsidR="00A910AB">
              <w:t xml:space="preserve"> V</w:t>
            </w:r>
            <w:r w:rsidR="00E44478">
              <w:t xml:space="preserve">irtual </w:t>
            </w:r>
            <w:r w:rsidR="00E62CEB">
              <w:t>Machines</w:t>
            </w:r>
            <w:r w:rsidR="00A910AB">
              <w:t xml:space="preserve"> deployment</w:t>
            </w:r>
            <w:r w:rsidR="00036450" w:rsidRPr="00036450">
              <w:t xml:space="preserve"> </w:t>
            </w:r>
            <w:r w:rsidR="00A910AB">
              <w:t>and maintenance, services deployment and maintenance</w:t>
            </w:r>
          </w:p>
          <w:p w14:paraId="13F0E2F5" w14:textId="77777777" w:rsidR="004D3011" w:rsidRDefault="004D3011" w:rsidP="00036450"/>
          <w:p w14:paraId="1B3F97E3" w14:textId="77777777" w:rsidR="004D3011" w:rsidRPr="004D3011" w:rsidRDefault="003243AA" w:rsidP="00B359E4">
            <w:pPr>
              <w:pStyle w:val="Heading4"/>
              <w:rPr>
                <w:bCs/>
              </w:rPr>
            </w:pPr>
            <w:r>
              <w:t>FreeLancer -</w:t>
            </w:r>
            <w:r w:rsidR="004D3011" w:rsidRPr="004D3011">
              <w:t xml:space="preserve"> </w:t>
            </w:r>
            <w:r>
              <w:t>Full Stack Developer</w:t>
            </w:r>
          </w:p>
          <w:p w14:paraId="71B2B2DB" w14:textId="59823CDB" w:rsidR="004D3011" w:rsidRPr="004D3011" w:rsidRDefault="3122D920" w:rsidP="00B359E4">
            <w:pPr>
              <w:pStyle w:val="Date"/>
            </w:pPr>
            <w:r>
              <w:t>2013 - Present</w:t>
            </w:r>
          </w:p>
          <w:p w14:paraId="7716D8C2" w14:textId="680A2D12" w:rsidR="004D3011" w:rsidRDefault="003243AA" w:rsidP="00036450">
            <w:r>
              <w:t xml:space="preserve">Web Sites, Web Apps, </w:t>
            </w:r>
            <w:r w:rsidR="00D92AD9">
              <w:t>Web services, desktop (frontend and backend) Apps</w:t>
            </w:r>
          </w:p>
          <w:sdt>
            <w:sdtPr>
              <w:id w:val="1669594239"/>
              <w:placeholder>
                <w:docPart w:val="EB4269EEBACE469184D3842F5E72F93E"/>
              </w:placeholder>
              <w:temporary/>
              <w:showingPlcHdr/>
              <w15:appearance w15:val="hidden"/>
            </w:sdtPr>
            <w:sdtEndPr/>
            <w:sdtContent>
              <w:p w14:paraId="42867F84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3CD6BA4D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6F18A76A" wp14:editId="13201624">
                  <wp:extent cx="3756660" cy="2066925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25B20692" w14:textId="77777777" w:rsidR="0043117B" w:rsidRDefault="00541059" w:rsidP="000C45FF">
      <w:pPr>
        <w:tabs>
          <w:tab w:val="left" w:pos="990"/>
        </w:tabs>
      </w:pPr>
    </w:p>
    <w:sectPr w:rsidR="0043117B" w:rsidSect="000C45F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57EBC" w14:textId="77777777" w:rsidR="00541059" w:rsidRDefault="00541059" w:rsidP="000C45FF">
      <w:r>
        <w:separator/>
      </w:r>
    </w:p>
  </w:endnote>
  <w:endnote w:type="continuationSeparator" w:id="0">
    <w:p w14:paraId="4C807E2D" w14:textId="77777777" w:rsidR="00541059" w:rsidRDefault="0054105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Calibri"/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72BF01" w14:textId="77777777" w:rsidR="00541059" w:rsidRDefault="00541059" w:rsidP="000C45FF">
      <w:r>
        <w:separator/>
      </w:r>
    </w:p>
  </w:footnote>
  <w:footnote w:type="continuationSeparator" w:id="0">
    <w:p w14:paraId="65A008C1" w14:textId="77777777" w:rsidR="00541059" w:rsidRDefault="00541059" w:rsidP="000C45FF">
      <w:r>
        <w:continuationSeparator/>
      </w:r>
    </w:p>
  </w:footnote>
  <w:footnote w:id="1">
    <w:p w14:paraId="71A7CA3E" w14:textId="6454789B" w:rsidR="0623F841" w:rsidRDefault="0623F841" w:rsidP="0623F841">
      <w:pPr>
        <w:pStyle w:val="FootnoteText"/>
      </w:pPr>
      <w:r w:rsidRPr="0623F841"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24398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8EFE502" wp14:editId="763121D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FC1"/>
    <w:rsid w:val="00036450"/>
    <w:rsid w:val="00043C74"/>
    <w:rsid w:val="00090BE3"/>
    <w:rsid w:val="00094499"/>
    <w:rsid w:val="000C45FF"/>
    <w:rsid w:val="000E0FCB"/>
    <w:rsid w:val="000E3FD1"/>
    <w:rsid w:val="000F3A0A"/>
    <w:rsid w:val="0010448E"/>
    <w:rsid w:val="00112054"/>
    <w:rsid w:val="00120799"/>
    <w:rsid w:val="001265E9"/>
    <w:rsid w:val="00132EB5"/>
    <w:rsid w:val="001525E1"/>
    <w:rsid w:val="00180329"/>
    <w:rsid w:val="0019001F"/>
    <w:rsid w:val="00192B56"/>
    <w:rsid w:val="001A5B08"/>
    <w:rsid w:val="001A74A5"/>
    <w:rsid w:val="001B2ABD"/>
    <w:rsid w:val="001E0391"/>
    <w:rsid w:val="001E1759"/>
    <w:rsid w:val="001E56DC"/>
    <w:rsid w:val="001F1ECC"/>
    <w:rsid w:val="0020540A"/>
    <w:rsid w:val="00230AF7"/>
    <w:rsid w:val="002400EB"/>
    <w:rsid w:val="00256CF7"/>
    <w:rsid w:val="0027292F"/>
    <w:rsid w:val="00274060"/>
    <w:rsid w:val="00281FD5"/>
    <w:rsid w:val="002C177F"/>
    <w:rsid w:val="0030481B"/>
    <w:rsid w:val="003156FC"/>
    <w:rsid w:val="003243AA"/>
    <w:rsid w:val="003254B5"/>
    <w:rsid w:val="0033223B"/>
    <w:rsid w:val="00353BE3"/>
    <w:rsid w:val="003648EE"/>
    <w:rsid w:val="0037121F"/>
    <w:rsid w:val="00392A48"/>
    <w:rsid w:val="003A6B7D"/>
    <w:rsid w:val="003B06CA"/>
    <w:rsid w:val="003B4F00"/>
    <w:rsid w:val="004071FC"/>
    <w:rsid w:val="00445947"/>
    <w:rsid w:val="00466810"/>
    <w:rsid w:val="004813B3"/>
    <w:rsid w:val="00496591"/>
    <w:rsid w:val="00496CD0"/>
    <w:rsid w:val="004A2ABE"/>
    <w:rsid w:val="004C63E4"/>
    <w:rsid w:val="004D3011"/>
    <w:rsid w:val="004E6E07"/>
    <w:rsid w:val="0051768B"/>
    <w:rsid w:val="005262AC"/>
    <w:rsid w:val="00541059"/>
    <w:rsid w:val="0055031B"/>
    <w:rsid w:val="0057759B"/>
    <w:rsid w:val="005E39D5"/>
    <w:rsid w:val="00600670"/>
    <w:rsid w:val="0062123A"/>
    <w:rsid w:val="006218D5"/>
    <w:rsid w:val="00646E75"/>
    <w:rsid w:val="00653CCD"/>
    <w:rsid w:val="006771D0"/>
    <w:rsid w:val="00680D1E"/>
    <w:rsid w:val="006D4DC9"/>
    <w:rsid w:val="00715FCB"/>
    <w:rsid w:val="00743101"/>
    <w:rsid w:val="00743F2C"/>
    <w:rsid w:val="007775E1"/>
    <w:rsid w:val="00781075"/>
    <w:rsid w:val="00782256"/>
    <w:rsid w:val="0078331F"/>
    <w:rsid w:val="007867A0"/>
    <w:rsid w:val="007927F5"/>
    <w:rsid w:val="007960F9"/>
    <w:rsid w:val="007C19FF"/>
    <w:rsid w:val="007C3FC1"/>
    <w:rsid w:val="00802CA0"/>
    <w:rsid w:val="00811202"/>
    <w:rsid w:val="00861CC0"/>
    <w:rsid w:val="00884279"/>
    <w:rsid w:val="008953D4"/>
    <w:rsid w:val="00896892"/>
    <w:rsid w:val="009260CD"/>
    <w:rsid w:val="00952472"/>
    <w:rsid w:val="00952C25"/>
    <w:rsid w:val="009B38E3"/>
    <w:rsid w:val="009E2C55"/>
    <w:rsid w:val="00A06FE0"/>
    <w:rsid w:val="00A2118D"/>
    <w:rsid w:val="00A245F8"/>
    <w:rsid w:val="00A2741B"/>
    <w:rsid w:val="00A52B38"/>
    <w:rsid w:val="00A62D61"/>
    <w:rsid w:val="00A73210"/>
    <w:rsid w:val="00A8410D"/>
    <w:rsid w:val="00A910AB"/>
    <w:rsid w:val="00AD76E2"/>
    <w:rsid w:val="00AE431B"/>
    <w:rsid w:val="00AF1DB6"/>
    <w:rsid w:val="00AF5CA5"/>
    <w:rsid w:val="00B20152"/>
    <w:rsid w:val="00B359E4"/>
    <w:rsid w:val="00B57D98"/>
    <w:rsid w:val="00B63E02"/>
    <w:rsid w:val="00B70850"/>
    <w:rsid w:val="00C066B6"/>
    <w:rsid w:val="00C37BA1"/>
    <w:rsid w:val="00C4674C"/>
    <w:rsid w:val="00C506CF"/>
    <w:rsid w:val="00C72BED"/>
    <w:rsid w:val="00C77AC5"/>
    <w:rsid w:val="00C9578B"/>
    <w:rsid w:val="00CB0055"/>
    <w:rsid w:val="00CC5CE8"/>
    <w:rsid w:val="00CD311B"/>
    <w:rsid w:val="00D2522B"/>
    <w:rsid w:val="00D325B6"/>
    <w:rsid w:val="00D422DE"/>
    <w:rsid w:val="00D45C4B"/>
    <w:rsid w:val="00D5459D"/>
    <w:rsid w:val="00D6665A"/>
    <w:rsid w:val="00D92AD9"/>
    <w:rsid w:val="00DA1F4D"/>
    <w:rsid w:val="00DD172A"/>
    <w:rsid w:val="00E046C3"/>
    <w:rsid w:val="00E25A26"/>
    <w:rsid w:val="00E4381A"/>
    <w:rsid w:val="00E44478"/>
    <w:rsid w:val="00E55D74"/>
    <w:rsid w:val="00E62CEB"/>
    <w:rsid w:val="00F45876"/>
    <w:rsid w:val="00F60274"/>
    <w:rsid w:val="00F77FB9"/>
    <w:rsid w:val="00FB068F"/>
    <w:rsid w:val="0623F841"/>
    <w:rsid w:val="3122D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30C73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manja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sr-Latn-R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Sheet1!$A$2:$A$14</c:f>
              <c:strCache>
                <c:ptCount val="13"/>
                <c:pt idx="2">
                  <c:v>Virtualization</c:v>
                </c:pt>
                <c:pt idx="3">
                  <c:v>Linux Administrator</c:v>
                </c:pt>
                <c:pt idx="4">
                  <c:v>HTML5/CSS3</c:v>
                </c:pt>
                <c:pt idx="5">
                  <c:v>MySQL</c:v>
                </c:pt>
                <c:pt idx="6">
                  <c:v>PHP</c:v>
                </c:pt>
                <c:pt idx="7">
                  <c:v>MongoDB</c:v>
                </c:pt>
                <c:pt idx="8">
                  <c:v>NodeJS</c:v>
                </c:pt>
                <c:pt idx="9">
                  <c:v>Python</c:v>
                </c:pt>
                <c:pt idx="10">
                  <c:v>PostgreSQL</c:v>
                </c:pt>
                <c:pt idx="11">
                  <c:v>TypeScrip</c:v>
                </c:pt>
                <c:pt idx="12">
                  <c:v>AngularJS</c:v>
                </c:pt>
              </c:strCache>
            </c:strRef>
          </c:cat>
          <c:val>
            <c:numRef>
              <c:f>Sheet1!$B$2:$B$14</c:f>
              <c:numCache>
                <c:formatCode>General</c:formatCode>
                <c:ptCount val="13"/>
                <c:pt idx="2">
                  <c:v>0.85</c:v>
                </c:pt>
                <c:pt idx="3">
                  <c:v>0.7</c:v>
                </c:pt>
                <c:pt idx="4">
                  <c:v>0.8</c:v>
                </c:pt>
                <c:pt idx="5">
                  <c:v>0.7</c:v>
                </c:pt>
                <c:pt idx="6">
                  <c:v>0.5</c:v>
                </c:pt>
                <c:pt idx="7">
                  <c:v>0.5</c:v>
                </c:pt>
                <c:pt idx="8">
                  <c:v>0.4</c:v>
                </c:pt>
                <c:pt idx="9">
                  <c:v>0.8</c:v>
                </c:pt>
                <c:pt idx="10">
                  <c:v>0.5</c:v>
                </c:pt>
                <c:pt idx="11">
                  <c:v>0.8</c:v>
                </c:pt>
                <c:pt idx="12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B4929D154C24016A8D825FBD14AF7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DC2C05-0946-4903-A2A4-B2C766C3A56D}"/>
      </w:docPartPr>
      <w:docPartBody>
        <w:p w:rsidR="00483421" w:rsidRDefault="00483421">
          <w:pPr>
            <w:pStyle w:val="BB4929D154C24016A8D825FBD14AF768"/>
          </w:pPr>
          <w:r w:rsidRPr="00D5459D">
            <w:t>Profile</w:t>
          </w:r>
        </w:p>
      </w:docPartBody>
    </w:docPart>
    <w:docPart>
      <w:docPartPr>
        <w:name w:val="C15D8E75D15541F197B8C08A950EED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1B77D-2151-44B5-BAA3-C2A55729AA2D}"/>
      </w:docPartPr>
      <w:docPartBody>
        <w:p w:rsidR="00483421" w:rsidRDefault="00483421">
          <w:pPr>
            <w:pStyle w:val="C15D8E75D15541F197B8C08A950EEDDF"/>
          </w:pPr>
          <w:r w:rsidRPr="00CB0055">
            <w:t>Contact</w:t>
          </w:r>
        </w:p>
      </w:docPartBody>
    </w:docPart>
    <w:docPart>
      <w:docPartPr>
        <w:name w:val="CECE9ECD4FF84CEB8F5B23FB79E5BE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902E3-3026-4203-B835-507695415CA2}"/>
      </w:docPartPr>
      <w:docPartBody>
        <w:p w:rsidR="00483421" w:rsidRDefault="00483421">
          <w:pPr>
            <w:pStyle w:val="CECE9ECD4FF84CEB8F5B23FB79E5BECF"/>
          </w:pPr>
          <w:r w:rsidRPr="004D3011">
            <w:t>PHONE:</w:t>
          </w:r>
        </w:p>
      </w:docPartBody>
    </w:docPart>
    <w:docPart>
      <w:docPartPr>
        <w:name w:val="6794D17A137B4706B92DC23CD9E75E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2F7C4-203F-484B-A77E-C87774F7BDD6}"/>
      </w:docPartPr>
      <w:docPartBody>
        <w:p w:rsidR="00483421" w:rsidRDefault="00483421">
          <w:pPr>
            <w:pStyle w:val="6794D17A137B4706B92DC23CD9E75E32"/>
          </w:pPr>
          <w:r w:rsidRPr="004D3011">
            <w:t>WEBSITE:</w:t>
          </w:r>
        </w:p>
      </w:docPartBody>
    </w:docPart>
    <w:docPart>
      <w:docPartPr>
        <w:name w:val="CB5CF355C73C45BABEF769217FE845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76055E-C89A-4B55-A830-4D5F807B98F1}"/>
      </w:docPartPr>
      <w:docPartBody>
        <w:p w:rsidR="00483421" w:rsidRDefault="00483421">
          <w:pPr>
            <w:pStyle w:val="CB5CF355C73C45BABEF769217FE84545"/>
          </w:pPr>
          <w:r w:rsidRPr="004D3011">
            <w:t>EMAIL:</w:t>
          </w:r>
        </w:p>
      </w:docPartBody>
    </w:docPart>
    <w:docPart>
      <w:docPartPr>
        <w:name w:val="D5BF4DF8785045E1ACB70AB190F937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7A47DC-EBD9-4DDD-BE08-201F68FE64D8}"/>
      </w:docPartPr>
      <w:docPartBody>
        <w:p w:rsidR="00483421" w:rsidRDefault="00483421">
          <w:pPr>
            <w:pStyle w:val="D5BF4DF8785045E1ACB70AB190F9375E"/>
          </w:pPr>
          <w:r w:rsidRPr="00CB0055">
            <w:t>Hobbies</w:t>
          </w:r>
        </w:p>
      </w:docPartBody>
    </w:docPart>
    <w:docPart>
      <w:docPartPr>
        <w:name w:val="DB8FFBEA5CE9463F8806245D2BAE9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17ADFE-68EA-4D25-8726-DBF4A6E78449}"/>
      </w:docPartPr>
      <w:docPartBody>
        <w:p w:rsidR="00483421" w:rsidRDefault="00483421">
          <w:pPr>
            <w:pStyle w:val="DB8FFBEA5CE9463F8806245D2BAE979A"/>
          </w:pPr>
          <w:r w:rsidRPr="00036450">
            <w:t>EDUCATION</w:t>
          </w:r>
        </w:p>
      </w:docPartBody>
    </w:docPart>
    <w:docPart>
      <w:docPartPr>
        <w:name w:val="CBD0616F9D514A7099C476BBF813C1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58413D-BCCF-448A-B555-BF202D5268DF}"/>
      </w:docPartPr>
      <w:docPartBody>
        <w:p w:rsidR="00483421" w:rsidRDefault="00483421">
          <w:pPr>
            <w:pStyle w:val="CBD0616F9D514A7099C476BBF813C1B1"/>
          </w:pPr>
          <w:r w:rsidRPr="00036450">
            <w:t>WORK EXPERIENCE</w:t>
          </w:r>
        </w:p>
      </w:docPartBody>
    </w:docPart>
    <w:docPart>
      <w:docPartPr>
        <w:name w:val="EB4269EEBACE469184D3842F5E72F9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F29543-AE50-4F5A-AC95-53B88B26B165}"/>
      </w:docPartPr>
      <w:docPartBody>
        <w:p w:rsidR="00483421" w:rsidRDefault="00483421">
          <w:pPr>
            <w:pStyle w:val="EB4269EEBACE469184D3842F5E72F93E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Calibri"/>
    <w:panose1 w:val="020B0502020202020204"/>
    <w:charset w:val="EE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421"/>
    <w:rsid w:val="00423F9E"/>
    <w:rsid w:val="00483421"/>
    <w:rsid w:val="006A4B9A"/>
    <w:rsid w:val="00755E02"/>
    <w:rsid w:val="0088295B"/>
    <w:rsid w:val="00A70504"/>
    <w:rsid w:val="00BF4565"/>
    <w:rsid w:val="00E87DDD"/>
    <w:rsid w:val="00FE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93ABDA749D64D2D922988871E49889A">
    <w:name w:val="293ABDA749D64D2D922988871E49889A"/>
  </w:style>
  <w:style w:type="paragraph" w:customStyle="1" w:styleId="0265BC922F9E44CEA2852A8D9DBCEF62">
    <w:name w:val="0265BC922F9E44CEA2852A8D9DBCEF62"/>
  </w:style>
  <w:style w:type="paragraph" w:customStyle="1" w:styleId="BB4929D154C24016A8D825FBD14AF768">
    <w:name w:val="BB4929D154C24016A8D825FBD14AF768"/>
  </w:style>
  <w:style w:type="paragraph" w:customStyle="1" w:styleId="2F4DDF2C7360454CAD564AECDFEFAFB5">
    <w:name w:val="2F4DDF2C7360454CAD564AECDFEFAFB5"/>
  </w:style>
  <w:style w:type="paragraph" w:customStyle="1" w:styleId="C15D8E75D15541F197B8C08A950EEDDF">
    <w:name w:val="C15D8E75D15541F197B8C08A950EEDDF"/>
  </w:style>
  <w:style w:type="paragraph" w:customStyle="1" w:styleId="CECE9ECD4FF84CEB8F5B23FB79E5BECF">
    <w:name w:val="CECE9ECD4FF84CEB8F5B23FB79E5BECF"/>
  </w:style>
  <w:style w:type="paragraph" w:customStyle="1" w:styleId="8A3ED886B0B5490C8E4CFC6912D76F3B">
    <w:name w:val="8A3ED886B0B5490C8E4CFC6912D76F3B"/>
  </w:style>
  <w:style w:type="paragraph" w:customStyle="1" w:styleId="6794D17A137B4706B92DC23CD9E75E32">
    <w:name w:val="6794D17A137B4706B92DC23CD9E75E32"/>
  </w:style>
  <w:style w:type="paragraph" w:customStyle="1" w:styleId="27B9A96114D54806B53686C92009EBC8">
    <w:name w:val="27B9A96114D54806B53686C92009EBC8"/>
  </w:style>
  <w:style w:type="paragraph" w:customStyle="1" w:styleId="CB5CF355C73C45BABEF769217FE84545">
    <w:name w:val="CB5CF355C73C45BABEF769217FE84545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083DDBB0D0E4FA4BC924E394F82DEA0">
    <w:name w:val="2083DDBB0D0E4FA4BC924E394F82DEA0"/>
  </w:style>
  <w:style w:type="paragraph" w:customStyle="1" w:styleId="D5BF4DF8785045E1ACB70AB190F9375E">
    <w:name w:val="D5BF4DF8785045E1ACB70AB190F9375E"/>
  </w:style>
  <w:style w:type="paragraph" w:customStyle="1" w:styleId="7C14B86D7D9F4058AACB2E5F5474230A">
    <w:name w:val="7C14B86D7D9F4058AACB2E5F5474230A"/>
  </w:style>
  <w:style w:type="paragraph" w:customStyle="1" w:styleId="329908B375F84613B26CE534A92D37C5">
    <w:name w:val="329908B375F84613B26CE534A92D37C5"/>
  </w:style>
  <w:style w:type="paragraph" w:customStyle="1" w:styleId="023340C8B2E74E04BC1C31B550F8CDBE">
    <w:name w:val="023340C8B2E74E04BC1C31B550F8CDBE"/>
  </w:style>
  <w:style w:type="paragraph" w:customStyle="1" w:styleId="D81EA2A7C592472D8AF1150503208F0A">
    <w:name w:val="D81EA2A7C592472D8AF1150503208F0A"/>
  </w:style>
  <w:style w:type="paragraph" w:customStyle="1" w:styleId="DB8FFBEA5CE9463F8806245D2BAE979A">
    <w:name w:val="DB8FFBEA5CE9463F8806245D2BAE979A"/>
  </w:style>
  <w:style w:type="paragraph" w:customStyle="1" w:styleId="7A1AF36534F749189929E3AEF99539B3">
    <w:name w:val="7A1AF36534F749189929E3AEF99539B3"/>
  </w:style>
  <w:style w:type="paragraph" w:customStyle="1" w:styleId="9040C05D4B9041448A0C096C8BBFD5C6">
    <w:name w:val="9040C05D4B9041448A0C096C8BBFD5C6"/>
  </w:style>
  <w:style w:type="paragraph" w:customStyle="1" w:styleId="9882863E20924EE79BCC38D51B7739B7">
    <w:name w:val="9882863E20924EE79BCC38D51B7739B7"/>
  </w:style>
  <w:style w:type="paragraph" w:customStyle="1" w:styleId="3DD4A5A8AF354921B1CD9AA7A62D6AEB">
    <w:name w:val="3DD4A5A8AF354921B1CD9AA7A62D6AEB"/>
  </w:style>
  <w:style w:type="paragraph" w:customStyle="1" w:styleId="8172D1DE6A1E4682B9B404C8D6CE1355">
    <w:name w:val="8172D1DE6A1E4682B9B404C8D6CE1355"/>
  </w:style>
  <w:style w:type="paragraph" w:customStyle="1" w:styleId="50DD9447AE1F46E1A8EAC29939086B0E">
    <w:name w:val="50DD9447AE1F46E1A8EAC29939086B0E"/>
  </w:style>
  <w:style w:type="paragraph" w:customStyle="1" w:styleId="822130DCC7FD40B7950ED8D6C31B2BB3">
    <w:name w:val="822130DCC7FD40B7950ED8D6C31B2BB3"/>
  </w:style>
  <w:style w:type="paragraph" w:customStyle="1" w:styleId="CBD0616F9D514A7099C476BBF813C1B1">
    <w:name w:val="CBD0616F9D514A7099C476BBF813C1B1"/>
  </w:style>
  <w:style w:type="paragraph" w:customStyle="1" w:styleId="FAB4D53C6351465886CACA8890D4C5C4">
    <w:name w:val="FAB4D53C6351465886CACA8890D4C5C4"/>
  </w:style>
  <w:style w:type="paragraph" w:customStyle="1" w:styleId="E7BDBEE9D8054B4BB1C9EFEC075F5F1F">
    <w:name w:val="E7BDBEE9D8054B4BB1C9EFEC075F5F1F"/>
  </w:style>
  <w:style w:type="paragraph" w:customStyle="1" w:styleId="EE4CBF656B6C433399739018266C9884">
    <w:name w:val="EE4CBF656B6C433399739018266C9884"/>
  </w:style>
  <w:style w:type="paragraph" w:customStyle="1" w:styleId="A4B8428FB3034019961E2976E7725F31">
    <w:name w:val="A4B8428FB3034019961E2976E7725F31"/>
  </w:style>
  <w:style w:type="paragraph" w:customStyle="1" w:styleId="E54EA23F54254A2FBF7521B115B40EAE">
    <w:name w:val="E54EA23F54254A2FBF7521B115B40EAE"/>
  </w:style>
  <w:style w:type="paragraph" w:customStyle="1" w:styleId="74C97EF60F054CF38B13DDED872484C5">
    <w:name w:val="74C97EF60F054CF38B13DDED872484C5"/>
  </w:style>
  <w:style w:type="paragraph" w:customStyle="1" w:styleId="58998FAB23574E3FAB3BDB924D702C46">
    <w:name w:val="58998FAB23574E3FAB3BDB924D702C46"/>
  </w:style>
  <w:style w:type="paragraph" w:customStyle="1" w:styleId="2E40DB2A8A5641BEA1160596713E01C7">
    <w:name w:val="2E40DB2A8A5641BEA1160596713E01C7"/>
  </w:style>
  <w:style w:type="paragraph" w:customStyle="1" w:styleId="66CC6D31BF1146DE8C9BE9D1FF8D40F6">
    <w:name w:val="66CC6D31BF1146DE8C9BE9D1FF8D40F6"/>
  </w:style>
  <w:style w:type="paragraph" w:customStyle="1" w:styleId="86EB0BE0F7524CCFA34C56CC5B1060A6">
    <w:name w:val="86EB0BE0F7524CCFA34C56CC5B1060A6"/>
  </w:style>
  <w:style w:type="paragraph" w:customStyle="1" w:styleId="4305FFB65D604A798B8B34B4F2DFA702">
    <w:name w:val="4305FFB65D604A798B8B34B4F2DFA702"/>
  </w:style>
  <w:style w:type="paragraph" w:customStyle="1" w:styleId="1E8B0051C87B449A95281B373D4F2681">
    <w:name w:val="1E8B0051C87B449A95281B373D4F2681"/>
  </w:style>
  <w:style w:type="paragraph" w:customStyle="1" w:styleId="74183C7ECE6C4F398F1ECDBD402A9FD0">
    <w:name w:val="74183C7ECE6C4F398F1ECDBD402A9FD0"/>
  </w:style>
  <w:style w:type="paragraph" w:customStyle="1" w:styleId="5B2BD78775EB4070B23CE90F401521D4">
    <w:name w:val="5B2BD78775EB4070B23CE90F401521D4"/>
  </w:style>
  <w:style w:type="paragraph" w:customStyle="1" w:styleId="2EDD64A02ED94CB9B18D59D9E857C71B">
    <w:name w:val="2EDD64A02ED94CB9B18D59D9E857C71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EB4269EEBACE469184D3842F5E72F93E">
    <w:name w:val="EB4269EEBACE469184D3842F5E72F9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2019-06-13T03:09:00Z</dcterms:created>
  <dcterms:modified xsi:type="dcterms:W3CDTF">2019-06-13T08:52:00Z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