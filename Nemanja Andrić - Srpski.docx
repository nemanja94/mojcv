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7C3FC1" w14:paraId="44F68DF3" w14:textId="77777777" w:rsidTr="562CD42F">
        <w:trPr>
          <w:trHeight w:val="4410"/>
        </w:trPr>
        <w:tc>
          <w:tcPr>
            <w:tcW w:w="3600" w:type="dxa"/>
            <w:vAlign w:val="bottom"/>
          </w:tcPr>
          <w:p w14:paraId="47C88C55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7AA5F60" wp14:editId="075D1442">
                      <wp:extent cx="2122805" cy="2009775"/>
                      <wp:effectExtent l="0" t="635" r="10160" b="1016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122805" cy="20097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7347" t="947" r="-17347" b="-6571"/>
                                </a:stretch>
                              </a:blipFill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5783460" id="Oval 2" o:spid="_x0000_s1026" alt="Title: Professional Headshot of Man" style="width:167.15pt;height:158.2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" strokecolor="#94b6d2 [3204]" strokeweight="1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73BC62D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D2869EF" w14:textId="77777777" w:rsidR="001B2ABD" w:rsidRDefault="00230AF7" w:rsidP="001B2ABD">
            <w:pPr>
              <w:pStyle w:val="Title"/>
            </w:pPr>
            <w:r>
              <w:t>Nemanja Andrić</w:t>
            </w:r>
          </w:p>
          <w:p w14:paraId="3274C6AC" w14:textId="77777777" w:rsidR="001B2ABD" w:rsidRDefault="00230AF7" w:rsidP="001B2ABD">
            <w:pPr>
              <w:pStyle w:val="Subtitle"/>
            </w:pPr>
            <w:r w:rsidRPr="00441E84">
              <w:rPr>
                <w:spacing w:val="0"/>
                <w:w w:val="68"/>
              </w:rPr>
              <w:t>Full Stack Develope</w:t>
            </w:r>
            <w:r w:rsidRPr="00441E84">
              <w:rPr>
                <w:spacing w:val="37"/>
                <w:w w:val="68"/>
              </w:rPr>
              <w:t>r</w:t>
            </w:r>
          </w:p>
        </w:tc>
        <w:bookmarkStart w:id="0" w:name="_GoBack"/>
        <w:bookmarkEnd w:id="0"/>
      </w:tr>
      <w:tr w:rsidR="001B2ABD" w14:paraId="14B60387" w14:textId="77777777" w:rsidTr="562CD42F">
        <w:tc>
          <w:tcPr>
            <w:tcW w:w="3600" w:type="dxa"/>
          </w:tcPr>
          <w:p w14:paraId="41B07879" w14:textId="40E1CF7F" w:rsidR="001B2ABD" w:rsidRDefault="00F9313C" w:rsidP="00036450">
            <w:pPr>
              <w:pStyle w:val="Heading3"/>
            </w:pPr>
            <w:r>
              <w:t>profil</w:t>
            </w:r>
          </w:p>
          <w:p w14:paraId="3B9DB09D" w14:textId="67685593" w:rsidR="00036450" w:rsidRPr="00C3216B" w:rsidRDefault="00AA2613" w:rsidP="009260CD">
            <w:r w:rsidRPr="00C3216B">
              <w:t>Strastveni korisnik Linux-a sa više od 1</w:t>
            </w:r>
            <w:r w:rsidR="000F088E">
              <w:t>0</w:t>
            </w:r>
            <w:r w:rsidRPr="00C3216B">
              <w:t xml:space="preserve"> godina iskustva</w:t>
            </w:r>
            <w:r w:rsidR="00C77AC5" w:rsidRPr="00C3216B">
              <w:t xml:space="preserve"> (Fedora</w:t>
            </w:r>
            <w:r w:rsidRPr="00C3216B">
              <w:t xml:space="preserve"> je najbolja</w:t>
            </w:r>
            <w:r w:rsidR="00C77AC5" w:rsidRPr="00C3216B">
              <w:t>!)</w:t>
            </w:r>
            <w:r w:rsidR="004E6E07" w:rsidRPr="00C3216B">
              <w:t>.</w:t>
            </w:r>
          </w:p>
          <w:p w14:paraId="79289E02" w14:textId="17AB456B" w:rsidR="00496CD0" w:rsidRPr="00C3216B" w:rsidRDefault="00AA2613" w:rsidP="009260CD">
            <w:r w:rsidRPr="00C3216B">
              <w:t>Šest godina is</w:t>
            </w:r>
            <w:r w:rsidR="00663DDB" w:rsidRPr="00C3216B">
              <w:t>kustva u administraciji Linux servera</w:t>
            </w:r>
            <w:r w:rsidR="00D6665A" w:rsidRPr="00C3216B">
              <w:t>.</w:t>
            </w:r>
            <w:r w:rsidR="00C77AC5" w:rsidRPr="00C3216B">
              <w:t xml:space="preserve"> </w:t>
            </w:r>
          </w:p>
          <w:p w14:paraId="501034CF" w14:textId="51C2E1F8" w:rsidR="009B10C3" w:rsidRDefault="00C3216B" w:rsidP="009260CD">
            <w:r w:rsidRPr="00C3216B">
              <w:t>Istrajan</w:t>
            </w:r>
            <w:r w:rsidR="005A5EC1">
              <w:t xml:space="preserve">, uporan i </w:t>
            </w:r>
            <w:r w:rsidR="003917EA">
              <w:t xml:space="preserve">posvećen programer </w:t>
            </w:r>
            <w:r w:rsidR="009B10C3">
              <w:t xml:space="preserve">kao </w:t>
            </w:r>
            <w:r w:rsidR="003917EA">
              <w:t xml:space="preserve">i </w:t>
            </w:r>
            <w:r w:rsidR="009B10C3">
              <w:t>inženjer i administrator baza podataka.</w:t>
            </w:r>
          </w:p>
          <w:p w14:paraId="0FABE7DB" w14:textId="318E9E01" w:rsidR="00861CC0" w:rsidRPr="00C3216B" w:rsidRDefault="0035514E" w:rsidP="009260CD">
            <w:r>
              <w:t>Favoriti</w:t>
            </w:r>
            <w:r w:rsidR="00861CC0" w:rsidRPr="00C3216B">
              <w:t>: Angular, Postgre</w:t>
            </w:r>
            <w:r w:rsidR="00090BE3" w:rsidRPr="00C3216B">
              <w:t xml:space="preserve">SQL </w:t>
            </w:r>
            <w:r w:rsidR="005971A8">
              <w:t>i</w:t>
            </w:r>
            <w:r w:rsidR="00F45876" w:rsidRPr="00C3216B">
              <w:t xml:space="preserve"> Python</w:t>
            </w:r>
            <w:r w:rsidR="00861CC0" w:rsidRPr="00C3216B">
              <w:t>!</w:t>
            </w:r>
          </w:p>
          <w:p w14:paraId="470AC340" w14:textId="588099F4" w:rsidR="00CD311B" w:rsidRPr="00C3216B" w:rsidRDefault="0035514E" w:rsidP="009260CD">
            <w:r>
              <w:t>Šest godina iskustva u servisiranju računara</w:t>
            </w:r>
            <w:r w:rsidR="009B0C63">
              <w:t>.</w:t>
            </w:r>
          </w:p>
          <w:p w14:paraId="2B8D5D77" w14:textId="77777777" w:rsidR="00036450" w:rsidRDefault="00036450" w:rsidP="00036450"/>
          <w:p w14:paraId="69475D51" w14:textId="219369E5" w:rsidR="00036450" w:rsidRPr="00CB0055" w:rsidRDefault="0035514E" w:rsidP="00CB0055">
            <w:pPr>
              <w:pStyle w:val="Heading3"/>
            </w:pPr>
            <w:r>
              <w:t>Kontakt</w:t>
            </w:r>
          </w:p>
          <w:p w14:paraId="71D3EA61" w14:textId="2CFB68C0" w:rsidR="004D3011" w:rsidRDefault="0035514E" w:rsidP="004D3011">
            <w:r>
              <w:t>TELEFON:</w:t>
            </w:r>
          </w:p>
          <w:p w14:paraId="69D3720A" w14:textId="3A49F30A" w:rsidR="004D3011" w:rsidRDefault="00884279" w:rsidP="004D3011">
            <w:r>
              <w:t>+381 69 20 72 2</w:t>
            </w:r>
            <w:r w:rsidR="007C6195">
              <w:t>3</w:t>
            </w:r>
            <w:r>
              <w:t>2</w:t>
            </w:r>
          </w:p>
          <w:p w14:paraId="6FCACB90" w14:textId="77777777" w:rsidR="004D3011" w:rsidRPr="004D3011" w:rsidRDefault="004D3011" w:rsidP="004D3011"/>
          <w:p w14:paraId="51F03CA9" w14:textId="47DE69C9" w:rsidR="004D3011" w:rsidRDefault="00821A6B" w:rsidP="004D3011">
            <w:r>
              <w:t>WEB STRANICA</w:t>
            </w:r>
          </w:p>
          <w:p w14:paraId="08540839" w14:textId="3A83390A" w:rsidR="004D3011" w:rsidRDefault="00896892" w:rsidP="004D3011">
            <w:r w:rsidRPr="00896892">
              <w:t>https://nemanja94.github.io/mojcv/</w:t>
            </w:r>
          </w:p>
          <w:p w14:paraId="1ACC2A9B" w14:textId="77777777" w:rsidR="004D3011" w:rsidRDefault="004D3011" w:rsidP="004D3011"/>
          <w:sdt>
            <w:sdtPr>
              <w:id w:val="-240260293"/>
              <w:placeholder>
                <w:docPart w:val="CB5CF355C73C45BABEF769217FE84545"/>
              </w:placeholder>
              <w:temporary/>
              <w:showingPlcHdr/>
              <w15:appearance w15:val="hidden"/>
            </w:sdtPr>
            <w:sdtEndPr/>
            <w:sdtContent>
              <w:p w14:paraId="258B431E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6A9AA253" w14:textId="40A8FD34" w:rsidR="00036450" w:rsidRPr="00E4381A" w:rsidRDefault="000F3A0A" w:rsidP="004D3011">
            <w:pPr>
              <w:rPr>
                <w:rStyle w:val="Hyperlink"/>
              </w:rPr>
            </w:pPr>
            <w:r>
              <w:t>nemanja.andric.199</w:t>
            </w:r>
            <w:r w:rsidR="0057759B">
              <w:t>4</w:t>
            </w:r>
            <w:r>
              <w:t>@outlook.com</w:t>
            </w:r>
          </w:p>
          <w:p w14:paraId="49522E7B" w14:textId="1BF33692" w:rsidR="004D3011" w:rsidRPr="00CB0055" w:rsidRDefault="00821A6B" w:rsidP="00CB0055">
            <w:pPr>
              <w:pStyle w:val="Heading3"/>
            </w:pPr>
            <w:r>
              <w:t>HOBIJI</w:t>
            </w:r>
          </w:p>
          <w:p w14:paraId="70CE06D6" w14:textId="6B18C79D" w:rsidR="004D3011" w:rsidRDefault="00821A6B" w:rsidP="004D3011">
            <w:r>
              <w:t>Isprobavanje različitih</w:t>
            </w:r>
            <w:r w:rsidR="000F3A0A">
              <w:t xml:space="preserve"> Linux distr</w:t>
            </w:r>
            <w:r>
              <w:t>ibucija</w:t>
            </w:r>
          </w:p>
          <w:p w14:paraId="24457757" w14:textId="5B50DFF6" w:rsidR="004D3011" w:rsidRDefault="00821A6B" w:rsidP="004D3011">
            <w:r>
              <w:t>Isprobavanje novih tehnologija</w:t>
            </w:r>
          </w:p>
          <w:p w14:paraId="41A8250B" w14:textId="140F24F0" w:rsidR="0055031B" w:rsidRDefault="00821A6B" w:rsidP="004D3011">
            <w:r>
              <w:t>Fotografisanje</w:t>
            </w:r>
          </w:p>
          <w:p w14:paraId="77978A98" w14:textId="06821986" w:rsidR="00A06FE0" w:rsidRPr="004D3011" w:rsidRDefault="00821A6B" w:rsidP="004D3011">
            <w:r>
              <w:t>Dizajn</w:t>
            </w:r>
          </w:p>
        </w:tc>
        <w:tc>
          <w:tcPr>
            <w:tcW w:w="720" w:type="dxa"/>
          </w:tcPr>
          <w:p w14:paraId="0BACCFF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7FB251F3" w14:textId="2CAC4ACD" w:rsidR="001B2ABD" w:rsidRDefault="00821A6B" w:rsidP="00036450">
            <w:pPr>
              <w:pStyle w:val="Heading2"/>
            </w:pPr>
            <w:r>
              <w:t>Obrazovanje</w:t>
            </w:r>
          </w:p>
          <w:p w14:paraId="76FECBB7" w14:textId="12781724" w:rsidR="00036450" w:rsidRPr="00036450" w:rsidRDefault="00821A6B" w:rsidP="00B359E4">
            <w:pPr>
              <w:pStyle w:val="Heading4"/>
            </w:pPr>
            <w:r>
              <w:t>Univerzitet</w:t>
            </w:r>
            <w:r w:rsidR="00230AF7">
              <w:t xml:space="preserve"> Metropolitan - </w:t>
            </w:r>
            <w:r w:rsidR="00441E84">
              <w:t>Beograd</w:t>
            </w:r>
          </w:p>
          <w:p w14:paraId="27DA0FD0" w14:textId="3C056A20" w:rsidR="00036450" w:rsidRPr="00B359E4" w:rsidRDefault="562CD42F" w:rsidP="00B359E4">
            <w:pPr>
              <w:pStyle w:val="Date"/>
            </w:pPr>
            <w:r>
              <w:t>2013 - Trenutno</w:t>
            </w:r>
          </w:p>
          <w:p w14:paraId="739D5A6D" w14:textId="23131854" w:rsidR="004D3011" w:rsidRDefault="00821A6B" w:rsidP="00036450">
            <w:r>
              <w:t>Informacione tehnologije</w:t>
            </w:r>
          </w:p>
          <w:p w14:paraId="76A30CD1" w14:textId="77777777" w:rsidR="00036450" w:rsidRDefault="00036450" w:rsidP="00036450"/>
          <w:p w14:paraId="682FACA1" w14:textId="1E5D36BD" w:rsidR="00036450" w:rsidRPr="00B359E4" w:rsidRDefault="00821A6B" w:rsidP="00B359E4">
            <w:pPr>
              <w:pStyle w:val="Heading4"/>
            </w:pPr>
            <w:r>
              <w:t xml:space="preserve">Tehnička škola </w:t>
            </w:r>
            <w:r w:rsidR="00EB62CA">
              <w:t>„</w:t>
            </w:r>
            <w:r w:rsidR="00230AF7">
              <w:t>Kolubara”</w:t>
            </w:r>
          </w:p>
          <w:p w14:paraId="07FE7C53" w14:textId="1A646B8E" w:rsidR="00036450" w:rsidRPr="00B359E4" w:rsidRDefault="562CD42F" w:rsidP="00B359E4">
            <w:pPr>
              <w:pStyle w:val="Date"/>
            </w:pPr>
            <w:r>
              <w:t>2008 – 2013.</w:t>
            </w:r>
          </w:p>
          <w:p w14:paraId="48F43BD7" w14:textId="748686D4" w:rsidR="00036450" w:rsidRDefault="00821A6B" w:rsidP="00036450">
            <w:r>
              <w:t>Mašinski tehničar za reparaturu</w:t>
            </w:r>
          </w:p>
          <w:p w14:paraId="5CA89014" w14:textId="10F234B5" w:rsidR="00036450" w:rsidRDefault="00821A6B" w:rsidP="00036450">
            <w:pPr>
              <w:pStyle w:val="Heading2"/>
            </w:pPr>
            <w:r>
              <w:t>Radno iskustvo</w:t>
            </w:r>
          </w:p>
          <w:p w14:paraId="49AC3B76" w14:textId="768B52E0" w:rsidR="00036450" w:rsidRDefault="00821A6B" w:rsidP="00B359E4">
            <w:pPr>
              <w:pStyle w:val="Heading4"/>
              <w:rPr>
                <w:bCs/>
              </w:rPr>
            </w:pPr>
            <w:r>
              <w:t>Univerzitet</w:t>
            </w:r>
            <w:r w:rsidR="00230AF7">
              <w:t xml:space="preserve"> Metropolitan - Junior s</w:t>
            </w:r>
            <w:r>
              <w:t>is</w:t>
            </w:r>
            <w:r w:rsidR="00230AF7">
              <w:t xml:space="preserve">tem </w:t>
            </w:r>
            <w:r>
              <w:t>a</w:t>
            </w:r>
            <w:r w:rsidR="00230AF7">
              <w:t>dministrator</w:t>
            </w:r>
          </w:p>
          <w:p w14:paraId="6F7202CB" w14:textId="7414BA98" w:rsidR="00036450" w:rsidRPr="00036450" w:rsidRDefault="562CD42F" w:rsidP="00B359E4">
            <w:pPr>
              <w:pStyle w:val="Date"/>
            </w:pPr>
            <w:r>
              <w:t>2017 – 2018.</w:t>
            </w:r>
          </w:p>
          <w:p w14:paraId="03E2194A" w14:textId="4A20B02C" w:rsidR="00036450" w:rsidRDefault="00695355" w:rsidP="00036450">
            <w:r>
              <w:t>Održavanje servera</w:t>
            </w:r>
            <w:r w:rsidR="007C6195">
              <w:t xml:space="preserve"> </w:t>
            </w:r>
            <w:r>
              <w:t>(hardver</w:t>
            </w:r>
            <w:r w:rsidR="0067704A">
              <w:t xml:space="preserve"> i softver</w:t>
            </w:r>
            <w:r>
              <w:t>)</w:t>
            </w:r>
            <w:r w:rsidR="00A910AB">
              <w:t xml:space="preserve">, </w:t>
            </w:r>
            <w:r w:rsidR="000845A6">
              <w:t xml:space="preserve">instaliranje virtuelnih mašina i </w:t>
            </w:r>
            <w:r w:rsidR="00437976">
              <w:t>njihovo</w:t>
            </w:r>
            <w:r w:rsidR="000845A6">
              <w:t xml:space="preserve"> održavanje</w:t>
            </w:r>
            <w:r w:rsidR="00A910AB">
              <w:t xml:space="preserve">, </w:t>
            </w:r>
            <w:r w:rsidR="000845A6">
              <w:t>pokretanje servisa i održavanje istih</w:t>
            </w:r>
          </w:p>
          <w:p w14:paraId="13F0E2F5" w14:textId="77777777" w:rsidR="004D3011" w:rsidRDefault="004D3011" w:rsidP="00036450"/>
          <w:p w14:paraId="1B3F97E3" w14:textId="22D25941" w:rsidR="004D3011" w:rsidRPr="004D3011" w:rsidRDefault="562CD42F" w:rsidP="00B359E4">
            <w:pPr>
              <w:pStyle w:val="Heading4"/>
              <w:rPr>
                <w:bCs/>
              </w:rPr>
            </w:pPr>
            <w:r>
              <w:t>Freelancer - Full Stack Developer</w:t>
            </w:r>
          </w:p>
          <w:p w14:paraId="71B2B2DB" w14:textId="7AC64F38" w:rsidR="004D3011" w:rsidRPr="004D3011" w:rsidRDefault="562CD42F" w:rsidP="00B359E4">
            <w:pPr>
              <w:pStyle w:val="Date"/>
            </w:pPr>
            <w:r>
              <w:t>2013 - Trenutno</w:t>
            </w:r>
          </w:p>
          <w:p w14:paraId="6F848221" w14:textId="5CDBBC30" w:rsidR="003243AA" w:rsidRDefault="003243AA" w:rsidP="003243AA">
            <w:r>
              <w:t xml:space="preserve">Web </w:t>
            </w:r>
            <w:r w:rsidR="000845A6">
              <w:t>stranice</w:t>
            </w:r>
            <w:r>
              <w:t xml:space="preserve">, Web </w:t>
            </w:r>
            <w:r w:rsidR="000845A6">
              <w:t>aplikacije</w:t>
            </w:r>
            <w:r>
              <w:t xml:space="preserve">, </w:t>
            </w:r>
            <w:r w:rsidR="00D92AD9">
              <w:t xml:space="preserve">Web </w:t>
            </w:r>
            <w:r w:rsidR="000845A6">
              <w:t>servisi</w:t>
            </w:r>
            <w:r w:rsidR="00D92AD9">
              <w:t xml:space="preserve">, desktop (frontend </w:t>
            </w:r>
            <w:r w:rsidR="000845A6">
              <w:t>i</w:t>
            </w:r>
            <w:r w:rsidR="00D92AD9">
              <w:t xml:space="preserve"> backend) </w:t>
            </w:r>
            <w:r w:rsidR="000845A6">
              <w:t>aplikacije</w:t>
            </w:r>
          </w:p>
          <w:p w14:paraId="49810E85" w14:textId="77777777" w:rsidR="004D3011" w:rsidRPr="003243AA" w:rsidRDefault="00036450" w:rsidP="003243AA">
            <w:r w:rsidRPr="004D3011">
              <w:t xml:space="preserve">  </w:t>
            </w:r>
          </w:p>
          <w:p w14:paraId="7716D8C2" w14:textId="77777777" w:rsidR="004D3011" w:rsidRDefault="004D3011" w:rsidP="00036450"/>
          <w:p w14:paraId="42867F84" w14:textId="48BED151" w:rsidR="00036450" w:rsidRDefault="000845A6" w:rsidP="00036450">
            <w:pPr>
              <w:pStyle w:val="Heading2"/>
            </w:pPr>
            <w:r>
              <w:t>veštine</w:t>
            </w:r>
          </w:p>
          <w:p w14:paraId="3CD6BA4D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6F18A76A" wp14:editId="2FDEF0D6">
                  <wp:extent cx="3756660" cy="222885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</w:tbl>
    <w:p w14:paraId="25B20692" w14:textId="77777777" w:rsidR="0043117B" w:rsidRDefault="00BA5C56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2343B" w14:textId="77777777" w:rsidR="00BA5C56" w:rsidRDefault="00BA5C56" w:rsidP="000C45FF">
      <w:r>
        <w:separator/>
      </w:r>
    </w:p>
  </w:endnote>
  <w:endnote w:type="continuationSeparator" w:id="0">
    <w:p w14:paraId="6ABC45C1" w14:textId="77777777" w:rsidR="00BA5C56" w:rsidRDefault="00BA5C56" w:rsidP="000C45FF">
      <w:r>
        <w:continuationSeparator/>
      </w:r>
    </w:p>
  </w:endnote>
  <w:endnote w:type="continuationNotice" w:id="1">
    <w:p w14:paraId="79C0025D" w14:textId="77777777" w:rsidR="00BA5C56" w:rsidRDefault="00BA5C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Calibri"/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B9BAA" w14:textId="77777777" w:rsidR="00BA5C56" w:rsidRDefault="00BA5C56" w:rsidP="000C45FF">
      <w:r>
        <w:separator/>
      </w:r>
    </w:p>
  </w:footnote>
  <w:footnote w:type="continuationSeparator" w:id="0">
    <w:p w14:paraId="5634C9E1" w14:textId="77777777" w:rsidR="00BA5C56" w:rsidRDefault="00BA5C56" w:rsidP="000C45FF">
      <w:r>
        <w:continuationSeparator/>
      </w:r>
    </w:p>
  </w:footnote>
  <w:footnote w:type="continuationNotice" w:id="1">
    <w:p w14:paraId="059DE418" w14:textId="77777777" w:rsidR="00BA5C56" w:rsidRDefault="00BA5C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4398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8EFE502" wp14:editId="763121D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C1"/>
    <w:rsid w:val="00036450"/>
    <w:rsid w:val="00043C74"/>
    <w:rsid w:val="000845A6"/>
    <w:rsid w:val="00090BE3"/>
    <w:rsid w:val="00094499"/>
    <w:rsid w:val="000C45FF"/>
    <w:rsid w:val="000E0FCB"/>
    <w:rsid w:val="000E3FD1"/>
    <w:rsid w:val="000F088E"/>
    <w:rsid w:val="000F3A0A"/>
    <w:rsid w:val="00112054"/>
    <w:rsid w:val="00120799"/>
    <w:rsid w:val="001265E9"/>
    <w:rsid w:val="00150212"/>
    <w:rsid w:val="0015123D"/>
    <w:rsid w:val="001525E1"/>
    <w:rsid w:val="00180329"/>
    <w:rsid w:val="0019001F"/>
    <w:rsid w:val="00192B56"/>
    <w:rsid w:val="001A74A5"/>
    <w:rsid w:val="001B2ABD"/>
    <w:rsid w:val="001E0391"/>
    <w:rsid w:val="001E1759"/>
    <w:rsid w:val="001E56DC"/>
    <w:rsid w:val="001F1ECC"/>
    <w:rsid w:val="0020540A"/>
    <w:rsid w:val="00230AF7"/>
    <w:rsid w:val="002400EB"/>
    <w:rsid w:val="00256CF7"/>
    <w:rsid w:val="00274060"/>
    <w:rsid w:val="00281FD5"/>
    <w:rsid w:val="0030481B"/>
    <w:rsid w:val="003156FC"/>
    <w:rsid w:val="003243AA"/>
    <w:rsid w:val="003254B5"/>
    <w:rsid w:val="0033223B"/>
    <w:rsid w:val="0035514E"/>
    <w:rsid w:val="003648EE"/>
    <w:rsid w:val="0037121F"/>
    <w:rsid w:val="003917EA"/>
    <w:rsid w:val="00392A48"/>
    <w:rsid w:val="003A6B7D"/>
    <w:rsid w:val="003B06CA"/>
    <w:rsid w:val="003B4F00"/>
    <w:rsid w:val="004071FC"/>
    <w:rsid w:val="00437976"/>
    <w:rsid w:val="00441E84"/>
    <w:rsid w:val="00445947"/>
    <w:rsid w:val="004813B3"/>
    <w:rsid w:val="00496591"/>
    <w:rsid w:val="00496CD0"/>
    <w:rsid w:val="004C63E4"/>
    <w:rsid w:val="004D3011"/>
    <w:rsid w:val="004E6E07"/>
    <w:rsid w:val="0051768B"/>
    <w:rsid w:val="00517867"/>
    <w:rsid w:val="005262AC"/>
    <w:rsid w:val="0055031B"/>
    <w:rsid w:val="0057759B"/>
    <w:rsid w:val="005971A8"/>
    <w:rsid w:val="005A5EC1"/>
    <w:rsid w:val="005E39D5"/>
    <w:rsid w:val="00600670"/>
    <w:rsid w:val="0062123A"/>
    <w:rsid w:val="00646E75"/>
    <w:rsid w:val="00653CCD"/>
    <w:rsid w:val="00663DDB"/>
    <w:rsid w:val="006655F8"/>
    <w:rsid w:val="0067704A"/>
    <w:rsid w:val="006771D0"/>
    <w:rsid w:val="00680D1E"/>
    <w:rsid w:val="00695355"/>
    <w:rsid w:val="006D4DC9"/>
    <w:rsid w:val="00715FCB"/>
    <w:rsid w:val="00743101"/>
    <w:rsid w:val="00743F2C"/>
    <w:rsid w:val="007775E1"/>
    <w:rsid w:val="00781075"/>
    <w:rsid w:val="00782256"/>
    <w:rsid w:val="0078331F"/>
    <w:rsid w:val="007867A0"/>
    <w:rsid w:val="007927F5"/>
    <w:rsid w:val="007960F9"/>
    <w:rsid w:val="007C3FC1"/>
    <w:rsid w:val="007C6195"/>
    <w:rsid w:val="00802CA0"/>
    <w:rsid w:val="00811202"/>
    <w:rsid w:val="00821A6B"/>
    <w:rsid w:val="00861CC0"/>
    <w:rsid w:val="00884279"/>
    <w:rsid w:val="008953D4"/>
    <w:rsid w:val="00896892"/>
    <w:rsid w:val="008A1122"/>
    <w:rsid w:val="00922404"/>
    <w:rsid w:val="009260CD"/>
    <w:rsid w:val="00952472"/>
    <w:rsid w:val="00952C25"/>
    <w:rsid w:val="009B0C63"/>
    <w:rsid w:val="009B10C3"/>
    <w:rsid w:val="009B38E3"/>
    <w:rsid w:val="009E2C55"/>
    <w:rsid w:val="00A06FE0"/>
    <w:rsid w:val="00A2118D"/>
    <w:rsid w:val="00A245F8"/>
    <w:rsid w:val="00A2741B"/>
    <w:rsid w:val="00A52B38"/>
    <w:rsid w:val="00A62D61"/>
    <w:rsid w:val="00A8410D"/>
    <w:rsid w:val="00A910AB"/>
    <w:rsid w:val="00AA2613"/>
    <w:rsid w:val="00AD76E2"/>
    <w:rsid w:val="00AE431B"/>
    <w:rsid w:val="00AF1DB6"/>
    <w:rsid w:val="00AF53A9"/>
    <w:rsid w:val="00AF5CA5"/>
    <w:rsid w:val="00B20152"/>
    <w:rsid w:val="00B359E4"/>
    <w:rsid w:val="00B57D98"/>
    <w:rsid w:val="00B70850"/>
    <w:rsid w:val="00BA5C56"/>
    <w:rsid w:val="00C066B6"/>
    <w:rsid w:val="00C3216B"/>
    <w:rsid w:val="00C37BA1"/>
    <w:rsid w:val="00C4674C"/>
    <w:rsid w:val="00C506CF"/>
    <w:rsid w:val="00C72BED"/>
    <w:rsid w:val="00C76CD6"/>
    <w:rsid w:val="00C77AC5"/>
    <w:rsid w:val="00C9578B"/>
    <w:rsid w:val="00CB0055"/>
    <w:rsid w:val="00CC5CE8"/>
    <w:rsid w:val="00CD311B"/>
    <w:rsid w:val="00CF4823"/>
    <w:rsid w:val="00D2522B"/>
    <w:rsid w:val="00D422DE"/>
    <w:rsid w:val="00D5459D"/>
    <w:rsid w:val="00D630B9"/>
    <w:rsid w:val="00D6665A"/>
    <w:rsid w:val="00D92AD9"/>
    <w:rsid w:val="00DA1F4D"/>
    <w:rsid w:val="00DD172A"/>
    <w:rsid w:val="00E046C3"/>
    <w:rsid w:val="00E25A26"/>
    <w:rsid w:val="00E4381A"/>
    <w:rsid w:val="00E55D74"/>
    <w:rsid w:val="00EB62CA"/>
    <w:rsid w:val="00F23818"/>
    <w:rsid w:val="00F45876"/>
    <w:rsid w:val="00F60274"/>
    <w:rsid w:val="00F77FB9"/>
    <w:rsid w:val="00F9313C"/>
    <w:rsid w:val="00FB068F"/>
    <w:rsid w:val="562CD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30C7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manja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Sheet1!$A$2:$A$14</c:f>
              <c:strCache>
                <c:ptCount val="13"/>
                <c:pt idx="2">
                  <c:v>Virtualization</c:v>
                </c:pt>
                <c:pt idx="3">
                  <c:v>Linux Administrator</c:v>
                </c:pt>
                <c:pt idx="4">
                  <c:v>HTML5/CSS3</c:v>
                </c:pt>
                <c:pt idx="5">
                  <c:v>MySQL</c:v>
                </c:pt>
                <c:pt idx="6">
                  <c:v>PHP</c:v>
                </c:pt>
                <c:pt idx="7">
                  <c:v>MongoDB</c:v>
                </c:pt>
                <c:pt idx="8">
                  <c:v>NodeJS</c:v>
                </c:pt>
                <c:pt idx="9">
                  <c:v>Python</c:v>
                </c:pt>
                <c:pt idx="10">
                  <c:v>PostgreSQL</c:v>
                </c:pt>
                <c:pt idx="11">
                  <c:v>TypeScrip</c:v>
                </c:pt>
                <c:pt idx="12">
                  <c:v>AngularJS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2">
                  <c:v>0.85</c:v>
                </c:pt>
                <c:pt idx="3">
                  <c:v>0.7</c:v>
                </c:pt>
                <c:pt idx="4">
                  <c:v>0.8</c:v>
                </c:pt>
                <c:pt idx="5">
                  <c:v>0.7</c:v>
                </c:pt>
                <c:pt idx="6">
                  <c:v>0.5</c:v>
                </c:pt>
                <c:pt idx="7">
                  <c:v>0.5</c:v>
                </c:pt>
                <c:pt idx="8">
                  <c:v>0.4</c:v>
                </c:pt>
                <c:pt idx="9">
                  <c:v>0.8</c:v>
                </c:pt>
                <c:pt idx="10">
                  <c:v>0.5</c:v>
                </c:pt>
                <c:pt idx="11">
                  <c:v>0.8</c:v>
                </c:pt>
                <c:pt idx="12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B5CF355C73C45BABEF769217FE84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6055E-C89A-4B55-A830-4D5F807B98F1}"/>
      </w:docPartPr>
      <w:docPartBody>
        <w:p w:rsidR="00483421" w:rsidRDefault="00483421">
          <w:pPr>
            <w:pStyle w:val="CB5CF355C73C45BABEF769217FE84545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Calibri"/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421"/>
    <w:rsid w:val="00170D8D"/>
    <w:rsid w:val="001A1105"/>
    <w:rsid w:val="00264801"/>
    <w:rsid w:val="00483421"/>
    <w:rsid w:val="005F4705"/>
    <w:rsid w:val="008109BC"/>
    <w:rsid w:val="0088295B"/>
    <w:rsid w:val="008D7F13"/>
    <w:rsid w:val="00BF4565"/>
    <w:rsid w:val="00FE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3ABDA749D64D2D922988871E49889A">
    <w:name w:val="293ABDA749D64D2D922988871E49889A"/>
  </w:style>
  <w:style w:type="paragraph" w:customStyle="1" w:styleId="0265BC922F9E44CEA2852A8D9DBCEF62">
    <w:name w:val="0265BC922F9E44CEA2852A8D9DBCEF62"/>
  </w:style>
  <w:style w:type="paragraph" w:customStyle="1" w:styleId="BB4929D154C24016A8D825FBD14AF768">
    <w:name w:val="BB4929D154C24016A8D825FBD14AF768"/>
  </w:style>
  <w:style w:type="paragraph" w:customStyle="1" w:styleId="2F4DDF2C7360454CAD564AECDFEFAFB5">
    <w:name w:val="2F4DDF2C7360454CAD564AECDFEFAFB5"/>
  </w:style>
  <w:style w:type="paragraph" w:customStyle="1" w:styleId="C15D8E75D15541F197B8C08A950EEDDF">
    <w:name w:val="C15D8E75D15541F197B8C08A950EEDDF"/>
  </w:style>
  <w:style w:type="paragraph" w:customStyle="1" w:styleId="CECE9ECD4FF84CEB8F5B23FB79E5BECF">
    <w:name w:val="CECE9ECD4FF84CEB8F5B23FB79E5BECF"/>
  </w:style>
  <w:style w:type="paragraph" w:customStyle="1" w:styleId="8A3ED886B0B5490C8E4CFC6912D76F3B">
    <w:name w:val="8A3ED886B0B5490C8E4CFC6912D76F3B"/>
  </w:style>
  <w:style w:type="paragraph" w:customStyle="1" w:styleId="6794D17A137B4706B92DC23CD9E75E32">
    <w:name w:val="6794D17A137B4706B92DC23CD9E75E32"/>
  </w:style>
  <w:style w:type="paragraph" w:customStyle="1" w:styleId="27B9A96114D54806B53686C92009EBC8">
    <w:name w:val="27B9A96114D54806B53686C92009EBC8"/>
  </w:style>
  <w:style w:type="paragraph" w:customStyle="1" w:styleId="CB5CF355C73C45BABEF769217FE84545">
    <w:name w:val="CB5CF355C73C45BABEF769217FE8454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083DDBB0D0E4FA4BC924E394F82DEA0">
    <w:name w:val="2083DDBB0D0E4FA4BC924E394F82DEA0"/>
  </w:style>
  <w:style w:type="paragraph" w:customStyle="1" w:styleId="D5BF4DF8785045E1ACB70AB190F9375E">
    <w:name w:val="D5BF4DF8785045E1ACB70AB190F9375E"/>
  </w:style>
  <w:style w:type="paragraph" w:customStyle="1" w:styleId="7C14B86D7D9F4058AACB2E5F5474230A">
    <w:name w:val="7C14B86D7D9F4058AACB2E5F5474230A"/>
  </w:style>
  <w:style w:type="paragraph" w:customStyle="1" w:styleId="329908B375F84613B26CE534A92D37C5">
    <w:name w:val="329908B375F84613B26CE534A92D37C5"/>
  </w:style>
  <w:style w:type="paragraph" w:customStyle="1" w:styleId="023340C8B2E74E04BC1C31B550F8CDBE">
    <w:name w:val="023340C8B2E74E04BC1C31B550F8CDBE"/>
  </w:style>
  <w:style w:type="paragraph" w:customStyle="1" w:styleId="D81EA2A7C592472D8AF1150503208F0A">
    <w:name w:val="D81EA2A7C592472D8AF1150503208F0A"/>
  </w:style>
  <w:style w:type="paragraph" w:customStyle="1" w:styleId="DB8FFBEA5CE9463F8806245D2BAE979A">
    <w:name w:val="DB8FFBEA5CE9463F8806245D2BAE979A"/>
  </w:style>
  <w:style w:type="paragraph" w:customStyle="1" w:styleId="7A1AF36534F749189929E3AEF99539B3">
    <w:name w:val="7A1AF36534F749189929E3AEF99539B3"/>
  </w:style>
  <w:style w:type="paragraph" w:customStyle="1" w:styleId="9040C05D4B9041448A0C096C8BBFD5C6">
    <w:name w:val="9040C05D4B9041448A0C096C8BBFD5C6"/>
  </w:style>
  <w:style w:type="paragraph" w:customStyle="1" w:styleId="9882863E20924EE79BCC38D51B7739B7">
    <w:name w:val="9882863E20924EE79BCC38D51B7739B7"/>
  </w:style>
  <w:style w:type="paragraph" w:customStyle="1" w:styleId="3DD4A5A8AF354921B1CD9AA7A62D6AEB">
    <w:name w:val="3DD4A5A8AF354921B1CD9AA7A62D6AEB"/>
  </w:style>
  <w:style w:type="paragraph" w:customStyle="1" w:styleId="8172D1DE6A1E4682B9B404C8D6CE1355">
    <w:name w:val="8172D1DE6A1E4682B9B404C8D6CE1355"/>
  </w:style>
  <w:style w:type="paragraph" w:customStyle="1" w:styleId="50DD9447AE1F46E1A8EAC29939086B0E">
    <w:name w:val="50DD9447AE1F46E1A8EAC29939086B0E"/>
  </w:style>
  <w:style w:type="paragraph" w:customStyle="1" w:styleId="822130DCC7FD40B7950ED8D6C31B2BB3">
    <w:name w:val="822130DCC7FD40B7950ED8D6C31B2BB3"/>
  </w:style>
  <w:style w:type="paragraph" w:customStyle="1" w:styleId="CBD0616F9D514A7099C476BBF813C1B1">
    <w:name w:val="CBD0616F9D514A7099C476BBF813C1B1"/>
  </w:style>
  <w:style w:type="paragraph" w:customStyle="1" w:styleId="FAB4D53C6351465886CACA8890D4C5C4">
    <w:name w:val="FAB4D53C6351465886CACA8890D4C5C4"/>
  </w:style>
  <w:style w:type="paragraph" w:customStyle="1" w:styleId="E7BDBEE9D8054B4BB1C9EFEC075F5F1F">
    <w:name w:val="E7BDBEE9D8054B4BB1C9EFEC075F5F1F"/>
  </w:style>
  <w:style w:type="paragraph" w:customStyle="1" w:styleId="EE4CBF656B6C433399739018266C9884">
    <w:name w:val="EE4CBF656B6C433399739018266C9884"/>
  </w:style>
  <w:style w:type="paragraph" w:customStyle="1" w:styleId="A4B8428FB3034019961E2976E7725F31">
    <w:name w:val="A4B8428FB3034019961E2976E7725F31"/>
  </w:style>
  <w:style w:type="paragraph" w:customStyle="1" w:styleId="E54EA23F54254A2FBF7521B115B40EAE">
    <w:name w:val="E54EA23F54254A2FBF7521B115B40EAE"/>
  </w:style>
  <w:style w:type="paragraph" w:customStyle="1" w:styleId="74C97EF60F054CF38B13DDED872484C5">
    <w:name w:val="74C97EF60F054CF38B13DDED872484C5"/>
  </w:style>
  <w:style w:type="paragraph" w:customStyle="1" w:styleId="58998FAB23574E3FAB3BDB924D702C46">
    <w:name w:val="58998FAB23574E3FAB3BDB924D702C46"/>
  </w:style>
  <w:style w:type="paragraph" w:customStyle="1" w:styleId="2E40DB2A8A5641BEA1160596713E01C7">
    <w:name w:val="2E40DB2A8A5641BEA1160596713E01C7"/>
  </w:style>
  <w:style w:type="paragraph" w:customStyle="1" w:styleId="66CC6D31BF1146DE8C9BE9D1FF8D40F6">
    <w:name w:val="66CC6D31BF1146DE8C9BE9D1FF8D40F6"/>
  </w:style>
  <w:style w:type="paragraph" w:customStyle="1" w:styleId="86EB0BE0F7524CCFA34C56CC5B1060A6">
    <w:name w:val="86EB0BE0F7524CCFA34C56CC5B1060A6"/>
  </w:style>
  <w:style w:type="paragraph" w:customStyle="1" w:styleId="4305FFB65D604A798B8B34B4F2DFA702">
    <w:name w:val="4305FFB65D604A798B8B34B4F2DFA702"/>
  </w:style>
  <w:style w:type="paragraph" w:customStyle="1" w:styleId="1E8B0051C87B449A95281B373D4F2681">
    <w:name w:val="1E8B0051C87B449A95281B373D4F2681"/>
  </w:style>
  <w:style w:type="paragraph" w:customStyle="1" w:styleId="74183C7ECE6C4F398F1ECDBD402A9FD0">
    <w:name w:val="74183C7ECE6C4F398F1ECDBD402A9FD0"/>
  </w:style>
  <w:style w:type="paragraph" w:customStyle="1" w:styleId="5B2BD78775EB4070B23CE90F401521D4">
    <w:name w:val="5B2BD78775EB4070B23CE90F401521D4"/>
  </w:style>
  <w:style w:type="paragraph" w:customStyle="1" w:styleId="2EDD64A02ED94CB9B18D59D9E857C71B">
    <w:name w:val="2EDD64A02ED94CB9B18D59D9E857C71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B4269EEBACE469184D3842F5E72F93E">
    <w:name w:val="EB4269EEBACE469184D3842F5E72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2019-06-12T14:04:00Z</dcterms:created>
  <dcterms:modified xsi:type="dcterms:W3CDTF">2019-06-13T08:49:00Z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